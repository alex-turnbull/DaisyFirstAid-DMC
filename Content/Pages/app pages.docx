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35B" w:rsidRDefault="0052735B" w:rsidP="0052735B">
      <w:pPr>
        <w:pStyle w:val="Heading1"/>
      </w:pPr>
      <w:r>
        <w:t>Learn</w:t>
      </w:r>
    </w:p>
    <w:p w:rsidR="0052735B" w:rsidRPr="003A6B8D" w:rsidRDefault="0052735B" w:rsidP="00B07D4C">
      <w:pPr>
        <w:pStyle w:val="ListParagraph"/>
        <w:numPr>
          <w:ilvl w:val="0"/>
          <w:numId w:val="8"/>
        </w:numPr>
        <w:rPr>
          <w:highlight w:val="green"/>
        </w:rPr>
      </w:pPr>
      <w:r w:rsidRPr="003A6B8D">
        <w:rPr>
          <w:highlight w:val="green"/>
        </w:rPr>
        <w:t>Resuscitation</w:t>
      </w:r>
      <w:r w:rsidRPr="003A6B8D">
        <w:rPr>
          <w:highlight w:val="green"/>
        </w:rPr>
        <w:t xml:space="preserve"> - Adult</w:t>
      </w:r>
    </w:p>
    <w:p w:rsidR="0052735B" w:rsidRPr="003A6B8D" w:rsidRDefault="0052735B" w:rsidP="00B07D4C">
      <w:pPr>
        <w:pStyle w:val="ListParagraph"/>
        <w:numPr>
          <w:ilvl w:val="0"/>
          <w:numId w:val="8"/>
        </w:numPr>
        <w:rPr>
          <w:highlight w:val="green"/>
        </w:rPr>
      </w:pPr>
      <w:r w:rsidRPr="003A6B8D">
        <w:rPr>
          <w:highlight w:val="green"/>
        </w:rPr>
        <w:t>Resuscitation</w:t>
      </w:r>
      <w:r w:rsidRPr="003A6B8D">
        <w:rPr>
          <w:highlight w:val="green"/>
        </w:rPr>
        <w:t xml:space="preserve"> - Child</w:t>
      </w:r>
    </w:p>
    <w:p w:rsidR="0052735B" w:rsidRPr="003A6B8D" w:rsidRDefault="0052735B" w:rsidP="00B07D4C">
      <w:pPr>
        <w:pStyle w:val="ListParagraph"/>
        <w:numPr>
          <w:ilvl w:val="0"/>
          <w:numId w:val="8"/>
        </w:numPr>
        <w:rPr>
          <w:highlight w:val="green"/>
        </w:rPr>
      </w:pPr>
      <w:r w:rsidRPr="003A6B8D">
        <w:rPr>
          <w:highlight w:val="green"/>
        </w:rPr>
        <w:t>Resuscitation</w:t>
      </w:r>
      <w:r w:rsidRPr="003A6B8D">
        <w:rPr>
          <w:highlight w:val="green"/>
        </w:rPr>
        <w:t xml:space="preserve"> - Baby</w:t>
      </w:r>
    </w:p>
    <w:p w:rsidR="0052735B" w:rsidRPr="003A6B8D" w:rsidRDefault="0052735B" w:rsidP="00B07D4C">
      <w:pPr>
        <w:pStyle w:val="ListParagraph"/>
        <w:numPr>
          <w:ilvl w:val="0"/>
          <w:numId w:val="8"/>
        </w:numPr>
        <w:rPr>
          <w:highlight w:val="green"/>
        </w:rPr>
      </w:pPr>
      <w:r w:rsidRPr="003A6B8D">
        <w:rPr>
          <w:highlight w:val="green"/>
        </w:rPr>
        <w:t>Recovery Position</w:t>
      </w:r>
    </w:p>
    <w:p w:rsidR="0052735B" w:rsidRPr="003A6B8D" w:rsidRDefault="0052735B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Seizures/Epilepsy</w:t>
      </w:r>
    </w:p>
    <w:p w:rsidR="00AB16A2" w:rsidRPr="003A6B8D" w:rsidRDefault="0052735B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Choking</w:t>
      </w:r>
    </w:p>
    <w:p w:rsidR="00AB16A2" w:rsidRPr="003A6B8D" w:rsidRDefault="00AB16A2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Unconscious Child</w:t>
      </w:r>
    </w:p>
    <w:p w:rsidR="0052735B" w:rsidRPr="003A6B8D" w:rsidRDefault="00AB16A2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Levels of Response</w:t>
      </w:r>
    </w:p>
    <w:p w:rsidR="00B07D4C" w:rsidRDefault="00AB16A2" w:rsidP="00B07D4C">
      <w:pPr>
        <w:pStyle w:val="ListParagraph"/>
        <w:numPr>
          <w:ilvl w:val="0"/>
          <w:numId w:val="8"/>
        </w:numPr>
      </w:pPr>
      <w:r>
        <w:t>Using an AED</w:t>
      </w:r>
    </w:p>
    <w:p w:rsidR="00AB16A2" w:rsidRDefault="00AB16A2" w:rsidP="00B07D4C">
      <w:pPr>
        <w:pStyle w:val="ListParagraph"/>
        <w:numPr>
          <w:ilvl w:val="0"/>
          <w:numId w:val="8"/>
        </w:numPr>
      </w:pPr>
      <w:r>
        <w:t>Blood Loss</w:t>
      </w:r>
    </w:p>
    <w:p w:rsidR="00AB16A2" w:rsidRPr="003A6B8D" w:rsidRDefault="00AB16A2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Types of Bleeding</w:t>
      </w:r>
    </w:p>
    <w:p w:rsidR="00AB16A2" w:rsidRPr="003A6B8D" w:rsidRDefault="00AB16A2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Treatment of Bleeding</w:t>
      </w:r>
    </w:p>
    <w:p w:rsidR="00AB16A2" w:rsidRDefault="00AB16A2" w:rsidP="00B07D4C">
      <w:pPr>
        <w:pStyle w:val="ListParagraph"/>
        <w:numPr>
          <w:ilvl w:val="0"/>
          <w:numId w:val="8"/>
        </w:numPr>
      </w:pPr>
      <w:r>
        <w:t>Haemostatic Dressing</w:t>
      </w:r>
    </w:p>
    <w:p w:rsidR="00AB16A2" w:rsidRDefault="00AB16A2" w:rsidP="00B07D4C">
      <w:pPr>
        <w:pStyle w:val="ListParagraph"/>
        <w:numPr>
          <w:ilvl w:val="0"/>
          <w:numId w:val="8"/>
        </w:numPr>
      </w:pPr>
      <w:r>
        <w:t>Tourniquet</w:t>
      </w:r>
    </w:p>
    <w:p w:rsidR="00AB16A2" w:rsidRDefault="00AB16A2" w:rsidP="00B07D4C">
      <w:pPr>
        <w:pStyle w:val="ListParagraph"/>
        <w:numPr>
          <w:ilvl w:val="0"/>
          <w:numId w:val="8"/>
        </w:numPr>
      </w:pPr>
      <w:r>
        <w:t>Minor Injuries</w:t>
      </w:r>
    </w:p>
    <w:p w:rsidR="00AB16A2" w:rsidRDefault="00AB16A2" w:rsidP="00B07D4C">
      <w:pPr>
        <w:pStyle w:val="ListParagraph"/>
        <w:numPr>
          <w:ilvl w:val="0"/>
          <w:numId w:val="8"/>
        </w:numPr>
      </w:pPr>
      <w:r>
        <w:t>Cuts and grazes</w:t>
      </w:r>
    </w:p>
    <w:p w:rsidR="00AB16A2" w:rsidRDefault="00AB16A2" w:rsidP="00B07D4C">
      <w:pPr>
        <w:pStyle w:val="ListParagraph"/>
        <w:numPr>
          <w:ilvl w:val="0"/>
          <w:numId w:val="8"/>
        </w:numPr>
      </w:pPr>
      <w:r>
        <w:t>Bruises</w:t>
      </w:r>
    </w:p>
    <w:p w:rsidR="00AB16A2" w:rsidRDefault="00AB16A2" w:rsidP="00B07D4C">
      <w:pPr>
        <w:pStyle w:val="ListParagraph"/>
        <w:numPr>
          <w:ilvl w:val="0"/>
          <w:numId w:val="8"/>
        </w:numPr>
      </w:pPr>
      <w:r>
        <w:t>Embedded Objects</w:t>
      </w:r>
    </w:p>
    <w:p w:rsidR="00AB16A2" w:rsidRDefault="00AB16A2" w:rsidP="00B07D4C">
      <w:pPr>
        <w:pStyle w:val="ListParagraph"/>
        <w:numPr>
          <w:ilvl w:val="0"/>
          <w:numId w:val="8"/>
        </w:numPr>
      </w:pPr>
      <w:r>
        <w:t>Objects Stuck in Nose, Ear, Orifice</w:t>
      </w:r>
    </w:p>
    <w:p w:rsidR="00AB16A2" w:rsidRDefault="00AB16A2" w:rsidP="00B07D4C">
      <w:pPr>
        <w:pStyle w:val="ListParagraph"/>
        <w:numPr>
          <w:ilvl w:val="0"/>
          <w:numId w:val="8"/>
        </w:numPr>
      </w:pPr>
      <w:r>
        <w:t>Splinters</w:t>
      </w:r>
    </w:p>
    <w:p w:rsidR="00AB16A2" w:rsidRDefault="00AB16A2" w:rsidP="00B07D4C">
      <w:pPr>
        <w:pStyle w:val="ListParagraph"/>
        <w:numPr>
          <w:ilvl w:val="0"/>
          <w:numId w:val="8"/>
        </w:numPr>
      </w:pPr>
      <w:r>
        <w:t>Insect Sting</w:t>
      </w:r>
    </w:p>
    <w:p w:rsidR="00AB16A2" w:rsidRDefault="00AB16A2" w:rsidP="00B07D4C">
      <w:pPr>
        <w:pStyle w:val="ListParagraph"/>
        <w:numPr>
          <w:ilvl w:val="0"/>
          <w:numId w:val="8"/>
        </w:numPr>
      </w:pPr>
      <w:r>
        <w:t>Animal (or human) Bite</w:t>
      </w:r>
    </w:p>
    <w:p w:rsidR="00AB16A2" w:rsidRPr="003A6B8D" w:rsidRDefault="00AB16A2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Nose Bleed</w:t>
      </w:r>
    </w:p>
    <w:p w:rsidR="00AB16A2" w:rsidRDefault="00AB16A2" w:rsidP="00B07D4C">
      <w:pPr>
        <w:pStyle w:val="ListParagraph"/>
        <w:numPr>
          <w:ilvl w:val="0"/>
          <w:numId w:val="8"/>
        </w:numPr>
      </w:pPr>
      <w:r>
        <w:t>Amputation</w:t>
      </w:r>
    </w:p>
    <w:p w:rsidR="00AB16A2" w:rsidRDefault="00AB16A2" w:rsidP="00B07D4C">
      <w:pPr>
        <w:pStyle w:val="ListParagraph"/>
        <w:numPr>
          <w:ilvl w:val="0"/>
          <w:numId w:val="8"/>
        </w:numPr>
      </w:pPr>
      <w:r>
        <w:t>Penetrating Wounds</w:t>
      </w:r>
    </w:p>
    <w:p w:rsidR="00AB16A2" w:rsidRDefault="00AB16A2" w:rsidP="00B07D4C">
      <w:pPr>
        <w:pStyle w:val="ListParagraph"/>
        <w:numPr>
          <w:ilvl w:val="0"/>
          <w:numId w:val="8"/>
        </w:numPr>
      </w:pPr>
      <w:r>
        <w:t>Eye Injury</w:t>
      </w:r>
    </w:p>
    <w:p w:rsidR="00AB16A2" w:rsidRDefault="00AB16A2" w:rsidP="00B07D4C">
      <w:pPr>
        <w:pStyle w:val="ListParagraph"/>
        <w:numPr>
          <w:ilvl w:val="0"/>
          <w:numId w:val="8"/>
        </w:numPr>
      </w:pPr>
      <w:r>
        <w:t>Shock</w:t>
      </w:r>
    </w:p>
    <w:p w:rsidR="00AB16A2" w:rsidRDefault="00AB16A2" w:rsidP="00B07D4C">
      <w:pPr>
        <w:pStyle w:val="ListParagraph"/>
        <w:numPr>
          <w:ilvl w:val="0"/>
          <w:numId w:val="8"/>
        </w:numPr>
      </w:pPr>
      <w:r>
        <w:t>Trauma</w:t>
      </w:r>
    </w:p>
    <w:p w:rsidR="00AB16A2" w:rsidRDefault="00AB16A2" w:rsidP="00B07D4C">
      <w:pPr>
        <w:pStyle w:val="ListParagraph"/>
        <w:numPr>
          <w:ilvl w:val="0"/>
          <w:numId w:val="8"/>
        </w:numPr>
      </w:pPr>
      <w:r>
        <w:t>Secondary Survey</w:t>
      </w:r>
    </w:p>
    <w:p w:rsidR="00AB16A2" w:rsidRDefault="00AB16A2" w:rsidP="00B07D4C">
      <w:pPr>
        <w:pStyle w:val="ListParagraph"/>
        <w:numPr>
          <w:ilvl w:val="0"/>
          <w:numId w:val="8"/>
        </w:numPr>
      </w:pPr>
      <w:r>
        <w:t>Head to Toe Check</w:t>
      </w:r>
    </w:p>
    <w:p w:rsidR="00AB16A2" w:rsidRDefault="00AB16A2" w:rsidP="00B07D4C">
      <w:pPr>
        <w:pStyle w:val="ListParagraph"/>
        <w:numPr>
          <w:ilvl w:val="0"/>
          <w:numId w:val="8"/>
        </w:numPr>
      </w:pPr>
      <w:r>
        <w:t>Types of Fracture</w:t>
      </w:r>
    </w:p>
    <w:p w:rsidR="00AB16A2" w:rsidRPr="003A6B8D" w:rsidRDefault="00AB16A2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Broken or Dislocated Bones</w:t>
      </w:r>
    </w:p>
    <w:p w:rsidR="00AB16A2" w:rsidRDefault="00AB16A2" w:rsidP="00B07D4C">
      <w:pPr>
        <w:pStyle w:val="ListParagraph"/>
        <w:numPr>
          <w:ilvl w:val="0"/>
          <w:numId w:val="8"/>
        </w:numPr>
      </w:pPr>
      <w:r>
        <w:t>Slings</w:t>
      </w:r>
    </w:p>
    <w:p w:rsidR="00AB16A2" w:rsidRDefault="00AB16A2" w:rsidP="00B07D4C">
      <w:pPr>
        <w:pStyle w:val="ListParagraph"/>
        <w:numPr>
          <w:ilvl w:val="0"/>
          <w:numId w:val="8"/>
        </w:numPr>
      </w:pPr>
      <w:r>
        <w:t>Sprains and Strains</w:t>
      </w:r>
    </w:p>
    <w:p w:rsidR="00AB16A2" w:rsidRDefault="00AB16A2" w:rsidP="00B07D4C">
      <w:pPr>
        <w:pStyle w:val="ListParagraph"/>
        <w:numPr>
          <w:ilvl w:val="0"/>
          <w:numId w:val="8"/>
        </w:numPr>
      </w:pPr>
      <w:r>
        <w:t>Spinal Injury</w:t>
      </w:r>
    </w:p>
    <w:p w:rsidR="00AB16A2" w:rsidRPr="003A6B8D" w:rsidRDefault="00AB16A2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Serious Head Injuries</w:t>
      </w:r>
    </w:p>
    <w:p w:rsidR="00AB16A2" w:rsidRPr="003A6B8D" w:rsidRDefault="00B07D4C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Burns</w:t>
      </w:r>
    </w:p>
    <w:p w:rsidR="00B07D4C" w:rsidRPr="003A6B8D" w:rsidRDefault="00B07D4C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Poisoning</w:t>
      </w:r>
    </w:p>
    <w:p w:rsidR="00B07D4C" w:rsidRDefault="00B07D4C" w:rsidP="00B07D4C">
      <w:pPr>
        <w:pStyle w:val="ListParagraph"/>
        <w:numPr>
          <w:ilvl w:val="0"/>
          <w:numId w:val="8"/>
        </w:numPr>
      </w:pPr>
      <w:r>
        <w:t>Inhalation of Fumes</w:t>
      </w:r>
    </w:p>
    <w:p w:rsidR="00B07D4C" w:rsidRDefault="00B07D4C" w:rsidP="00B07D4C">
      <w:pPr>
        <w:pStyle w:val="ListParagraph"/>
        <w:numPr>
          <w:ilvl w:val="0"/>
          <w:numId w:val="8"/>
        </w:numPr>
      </w:pPr>
      <w:r>
        <w:t>Electric Shock</w:t>
      </w:r>
    </w:p>
    <w:p w:rsidR="00B07D4C" w:rsidRDefault="00B07D4C" w:rsidP="00B07D4C">
      <w:pPr>
        <w:pStyle w:val="ListParagraph"/>
        <w:numPr>
          <w:ilvl w:val="0"/>
          <w:numId w:val="8"/>
        </w:numPr>
      </w:pPr>
      <w:r>
        <w:t>Allergic Reaction</w:t>
      </w:r>
    </w:p>
    <w:p w:rsidR="00B07D4C" w:rsidRDefault="00B07D4C" w:rsidP="00B07D4C">
      <w:pPr>
        <w:pStyle w:val="ListParagraph"/>
        <w:numPr>
          <w:ilvl w:val="0"/>
          <w:numId w:val="8"/>
        </w:numPr>
      </w:pPr>
      <w:r>
        <w:t>Asthma</w:t>
      </w:r>
    </w:p>
    <w:p w:rsidR="00B07D4C" w:rsidRPr="003A6B8D" w:rsidRDefault="00B07D4C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Croup</w:t>
      </w:r>
    </w:p>
    <w:p w:rsidR="00B07D4C" w:rsidRDefault="00B07D4C" w:rsidP="00B07D4C">
      <w:pPr>
        <w:pStyle w:val="ListParagraph"/>
        <w:numPr>
          <w:ilvl w:val="0"/>
          <w:numId w:val="8"/>
        </w:numPr>
      </w:pPr>
      <w:r w:rsidRPr="003A6B8D">
        <w:rPr>
          <w:highlight w:val="yellow"/>
        </w:rPr>
        <w:lastRenderedPageBreak/>
        <w:t>Meningitis</w:t>
      </w:r>
    </w:p>
    <w:p w:rsidR="00B07D4C" w:rsidRDefault="00B07D4C" w:rsidP="00B07D4C">
      <w:pPr>
        <w:pStyle w:val="ListParagraph"/>
        <w:numPr>
          <w:ilvl w:val="0"/>
          <w:numId w:val="8"/>
        </w:numPr>
      </w:pPr>
      <w:r>
        <w:t>Sickle Cell</w:t>
      </w:r>
    </w:p>
    <w:p w:rsidR="00B07D4C" w:rsidRPr="003A6B8D" w:rsidRDefault="00B07D4C" w:rsidP="00B07D4C">
      <w:pPr>
        <w:pStyle w:val="ListParagraph"/>
        <w:numPr>
          <w:ilvl w:val="0"/>
          <w:numId w:val="8"/>
        </w:numPr>
        <w:rPr>
          <w:highlight w:val="green"/>
        </w:rPr>
      </w:pPr>
      <w:r w:rsidRPr="003A6B8D">
        <w:rPr>
          <w:highlight w:val="green"/>
        </w:rPr>
        <w:t>Diabetes</w:t>
      </w:r>
    </w:p>
    <w:p w:rsidR="00B07D4C" w:rsidRPr="003A6B8D" w:rsidRDefault="00B07D4C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Extremes of Body Temperature</w:t>
      </w:r>
    </w:p>
    <w:p w:rsidR="00B07D4C" w:rsidRPr="003A6B8D" w:rsidRDefault="00B07D4C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Febrile Convulsions</w:t>
      </w:r>
    </w:p>
    <w:p w:rsidR="00B07D4C" w:rsidRDefault="00B07D4C" w:rsidP="00B07D4C">
      <w:pPr>
        <w:pStyle w:val="ListParagraph"/>
        <w:numPr>
          <w:ilvl w:val="0"/>
          <w:numId w:val="8"/>
        </w:numPr>
      </w:pPr>
      <w:r>
        <w:t>Heat Exhaustion</w:t>
      </w:r>
    </w:p>
    <w:p w:rsidR="00B07D4C" w:rsidRDefault="00B07D4C" w:rsidP="00B07D4C">
      <w:pPr>
        <w:pStyle w:val="ListParagraph"/>
        <w:numPr>
          <w:ilvl w:val="0"/>
          <w:numId w:val="8"/>
        </w:numPr>
      </w:pPr>
      <w:r>
        <w:t>Heat Stroke</w:t>
      </w:r>
    </w:p>
    <w:p w:rsidR="00B07D4C" w:rsidRDefault="00B07D4C" w:rsidP="00B07D4C">
      <w:pPr>
        <w:pStyle w:val="ListParagraph"/>
        <w:numPr>
          <w:ilvl w:val="0"/>
          <w:numId w:val="8"/>
        </w:numPr>
      </w:pPr>
      <w:r>
        <w:t>Hypothermia</w:t>
      </w:r>
    </w:p>
    <w:p w:rsidR="0052735B" w:rsidRDefault="0052735B" w:rsidP="00B07D4C">
      <w:pPr>
        <w:pStyle w:val="Heading1"/>
        <w:ind w:left="360"/>
      </w:pPr>
      <w:r>
        <w:t>Emergency</w:t>
      </w:r>
    </w:p>
    <w:p w:rsidR="0052735B" w:rsidRPr="003A6B8D" w:rsidRDefault="0052735B" w:rsidP="00B07D4C">
      <w:pPr>
        <w:pStyle w:val="ListParagraph"/>
        <w:numPr>
          <w:ilvl w:val="0"/>
          <w:numId w:val="8"/>
        </w:numPr>
        <w:rPr>
          <w:highlight w:val="green"/>
        </w:rPr>
      </w:pPr>
      <w:r w:rsidRPr="003A6B8D">
        <w:rPr>
          <w:highlight w:val="green"/>
        </w:rPr>
        <w:t>Resuscitation - Adult</w:t>
      </w:r>
    </w:p>
    <w:p w:rsidR="0052735B" w:rsidRPr="003A6B8D" w:rsidRDefault="0052735B" w:rsidP="00B07D4C">
      <w:pPr>
        <w:pStyle w:val="ListParagraph"/>
        <w:numPr>
          <w:ilvl w:val="0"/>
          <w:numId w:val="8"/>
        </w:numPr>
        <w:rPr>
          <w:highlight w:val="green"/>
        </w:rPr>
      </w:pPr>
      <w:r w:rsidRPr="003A6B8D">
        <w:rPr>
          <w:highlight w:val="green"/>
        </w:rPr>
        <w:t>Resuscitation - Child</w:t>
      </w:r>
    </w:p>
    <w:p w:rsidR="0052735B" w:rsidRPr="003A6B8D" w:rsidRDefault="0052735B" w:rsidP="00B07D4C">
      <w:pPr>
        <w:pStyle w:val="ListParagraph"/>
        <w:numPr>
          <w:ilvl w:val="0"/>
          <w:numId w:val="8"/>
        </w:numPr>
        <w:rPr>
          <w:highlight w:val="green"/>
        </w:rPr>
      </w:pPr>
      <w:r w:rsidRPr="003A6B8D">
        <w:rPr>
          <w:highlight w:val="green"/>
        </w:rPr>
        <w:t>Resuscitation - Baby</w:t>
      </w:r>
    </w:p>
    <w:p w:rsidR="0052735B" w:rsidRPr="003A6B8D" w:rsidRDefault="0052735B" w:rsidP="00B07D4C">
      <w:pPr>
        <w:pStyle w:val="ListParagraph"/>
        <w:numPr>
          <w:ilvl w:val="0"/>
          <w:numId w:val="8"/>
        </w:numPr>
        <w:rPr>
          <w:highlight w:val="green"/>
        </w:rPr>
      </w:pPr>
      <w:r w:rsidRPr="003A6B8D">
        <w:rPr>
          <w:highlight w:val="green"/>
        </w:rPr>
        <w:t>Recovery Position</w:t>
      </w:r>
    </w:p>
    <w:p w:rsidR="0052735B" w:rsidRPr="003A6B8D" w:rsidRDefault="0052735B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Seizures/Epilepsy</w:t>
      </w:r>
    </w:p>
    <w:p w:rsidR="0052735B" w:rsidRPr="003A6B8D" w:rsidRDefault="0052735B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Choking</w:t>
      </w:r>
    </w:p>
    <w:p w:rsidR="00AB16A2" w:rsidRPr="003A6B8D" w:rsidRDefault="00AB16A2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Unconscious Child</w:t>
      </w:r>
    </w:p>
    <w:p w:rsidR="00AB16A2" w:rsidRPr="003A6B8D" w:rsidRDefault="00AB16A2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Treatment of Bleeding</w:t>
      </w:r>
    </w:p>
    <w:p w:rsidR="00AB16A2" w:rsidRDefault="00AB16A2" w:rsidP="00B07D4C">
      <w:pPr>
        <w:pStyle w:val="ListParagraph"/>
        <w:numPr>
          <w:ilvl w:val="0"/>
          <w:numId w:val="8"/>
        </w:numPr>
      </w:pPr>
      <w:r>
        <w:t>Haemostatic Dressing</w:t>
      </w:r>
    </w:p>
    <w:p w:rsidR="00AB16A2" w:rsidRDefault="00AB16A2" w:rsidP="00B07D4C">
      <w:pPr>
        <w:pStyle w:val="ListParagraph"/>
        <w:numPr>
          <w:ilvl w:val="0"/>
          <w:numId w:val="8"/>
        </w:numPr>
      </w:pPr>
      <w:r>
        <w:t>Shock</w:t>
      </w:r>
    </w:p>
    <w:p w:rsidR="00B07D4C" w:rsidRDefault="00B07D4C" w:rsidP="00B07D4C">
      <w:pPr>
        <w:pStyle w:val="ListParagraph"/>
        <w:numPr>
          <w:ilvl w:val="0"/>
          <w:numId w:val="8"/>
        </w:numPr>
      </w:pPr>
      <w:r w:rsidRPr="00B07D4C">
        <w:rPr>
          <w:highlight w:val="yellow"/>
        </w:rPr>
        <w:t>Allergic Reaction</w:t>
      </w:r>
    </w:p>
    <w:p w:rsidR="00B07D4C" w:rsidRPr="00B07D4C" w:rsidRDefault="00B07D4C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B07D4C">
        <w:rPr>
          <w:highlight w:val="yellow"/>
        </w:rPr>
        <w:t>Asthma</w:t>
      </w:r>
    </w:p>
    <w:p w:rsidR="00B07D4C" w:rsidRPr="003A6B8D" w:rsidRDefault="00B07D4C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Croup</w:t>
      </w:r>
    </w:p>
    <w:p w:rsidR="00B07D4C" w:rsidRPr="003A6B8D" w:rsidRDefault="00B07D4C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Meningitis</w:t>
      </w:r>
    </w:p>
    <w:p w:rsidR="00B07D4C" w:rsidRDefault="00B07D4C" w:rsidP="00B07D4C">
      <w:pPr>
        <w:pStyle w:val="ListParagraph"/>
        <w:numPr>
          <w:ilvl w:val="0"/>
          <w:numId w:val="8"/>
        </w:numPr>
      </w:pPr>
      <w:r>
        <w:t>Sickle Cell</w:t>
      </w:r>
    </w:p>
    <w:p w:rsidR="00B07D4C" w:rsidRPr="003A6B8D" w:rsidRDefault="00B07D4C" w:rsidP="00B07D4C">
      <w:pPr>
        <w:pStyle w:val="ListParagraph"/>
        <w:numPr>
          <w:ilvl w:val="0"/>
          <w:numId w:val="8"/>
        </w:numPr>
        <w:rPr>
          <w:highlight w:val="green"/>
        </w:rPr>
      </w:pPr>
      <w:r w:rsidRPr="003A6B8D">
        <w:rPr>
          <w:highlight w:val="green"/>
        </w:rPr>
        <w:t>Diabetes</w:t>
      </w:r>
    </w:p>
    <w:p w:rsidR="00B07D4C" w:rsidRDefault="00B07D4C" w:rsidP="00B07D4C">
      <w:pPr>
        <w:pStyle w:val="ListParagraph"/>
        <w:numPr>
          <w:ilvl w:val="0"/>
          <w:numId w:val="8"/>
        </w:numPr>
      </w:pPr>
      <w:r>
        <w:t>Febrile Convulsions</w:t>
      </w:r>
    </w:p>
    <w:p w:rsidR="00B07D4C" w:rsidRDefault="00B07D4C" w:rsidP="00B07D4C">
      <w:pPr>
        <w:pStyle w:val="ListParagraph"/>
        <w:numPr>
          <w:ilvl w:val="0"/>
          <w:numId w:val="8"/>
        </w:numPr>
      </w:pPr>
      <w:r>
        <w:t>Heat Stroke</w:t>
      </w:r>
    </w:p>
    <w:p w:rsidR="00B07D4C" w:rsidRDefault="00B07D4C" w:rsidP="00B07D4C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69"/>
        <w:gridCol w:w="2154"/>
        <w:gridCol w:w="2057"/>
        <w:gridCol w:w="2016"/>
      </w:tblGrid>
      <w:tr w:rsidR="004331A2" w:rsidTr="004331A2">
        <w:tc>
          <w:tcPr>
            <w:tcW w:w="2082" w:type="dxa"/>
          </w:tcPr>
          <w:p w:rsidR="00CB71FA" w:rsidRPr="00F238C2" w:rsidRDefault="00F238C2" w:rsidP="00B07D4C">
            <w:pPr>
              <w:pStyle w:val="ListParagraph"/>
              <w:ind w:left="0"/>
              <w:rPr>
                <w:b/>
              </w:rPr>
            </w:pPr>
            <w:r w:rsidRPr="00F238C2">
              <w:rPr>
                <w:b/>
              </w:rPr>
              <w:t>Issue</w:t>
            </w:r>
          </w:p>
        </w:tc>
        <w:tc>
          <w:tcPr>
            <w:tcW w:w="2233" w:type="dxa"/>
          </w:tcPr>
          <w:p w:rsidR="00CB71FA" w:rsidRPr="00F238C2" w:rsidRDefault="00F238C2" w:rsidP="00B07D4C">
            <w:pPr>
              <w:pStyle w:val="ListParagraph"/>
              <w:ind w:left="0"/>
              <w:rPr>
                <w:b/>
              </w:rPr>
            </w:pPr>
            <w:r w:rsidRPr="00F238C2">
              <w:rPr>
                <w:b/>
              </w:rPr>
              <w:t>Sean</w:t>
            </w:r>
          </w:p>
        </w:tc>
        <w:tc>
          <w:tcPr>
            <w:tcW w:w="2129" w:type="dxa"/>
          </w:tcPr>
          <w:p w:rsidR="00CB71FA" w:rsidRPr="00F238C2" w:rsidRDefault="00F238C2" w:rsidP="00B07D4C">
            <w:pPr>
              <w:pStyle w:val="ListParagraph"/>
              <w:ind w:left="0"/>
              <w:rPr>
                <w:b/>
              </w:rPr>
            </w:pPr>
            <w:r w:rsidRPr="00F238C2">
              <w:rPr>
                <w:b/>
              </w:rPr>
              <w:t>Katie</w:t>
            </w:r>
          </w:p>
        </w:tc>
        <w:tc>
          <w:tcPr>
            <w:tcW w:w="2078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  <w:r w:rsidRPr="00F238C2">
              <w:rPr>
                <w:b/>
              </w:rPr>
              <w:t>J</w:t>
            </w:r>
            <w:r w:rsidR="00F238C2" w:rsidRPr="00F238C2">
              <w:rPr>
                <w:b/>
              </w:rPr>
              <w:t>ayden</w:t>
            </w: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4331A2">
            <w:pPr>
              <w:rPr>
                <w:b/>
              </w:rPr>
            </w:pPr>
            <w:r w:rsidRPr="00F238C2">
              <w:rPr>
                <w:b/>
              </w:rPr>
              <w:t>Seizures/Epilepsy</w:t>
            </w: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  <w:shd w:val="clear" w:color="auto" w:fill="00B050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4331A2">
            <w:pPr>
              <w:rPr>
                <w:b/>
              </w:rPr>
            </w:pPr>
            <w:r w:rsidRPr="00F238C2">
              <w:rPr>
                <w:b/>
              </w:rPr>
              <w:t>Choking</w:t>
            </w:r>
          </w:p>
        </w:tc>
        <w:tc>
          <w:tcPr>
            <w:tcW w:w="2233" w:type="dxa"/>
            <w:shd w:val="clear" w:color="auto" w:fill="00B050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4331A2">
            <w:pPr>
              <w:rPr>
                <w:b/>
              </w:rPr>
            </w:pPr>
            <w:r w:rsidRPr="00F238C2">
              <w:rPr>
                <w:b/>
              </w:rPr>
              <w:t>Unconscious Child</w:t>
            </w: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  <w:shd w:val="clear" w:color="auto" w:fill="00B050"/>
          </w:tcPr>
          <w:p w:rsidR="00CB71FA" w:rsidRDefault="00E6209E" w:rsidP="00B07D4C">
            <w:pPr>
              <w:pStyle w:val="ListParagraph"/>
              <w:ind w:left="0"/>
            </w:pPr>
            <w:r>
              <w:t xml:space="preserve">  </w:t>
            </w:r>
            <w:bookmarkStart w:id="0" w:name="_GoBack"/>
            <w:bookmarkEnd w:id="0"/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4331A2">
            <w:pPr>
              <w:rPr>
                <w:b/>
              </w:rPr>
            </w:pPr>
            <w:r w:rsidRPr="00F238C2">
              <w:rPr>
                <w:b/>
              </w:rPr>
              <w:t>Levels of Response</w:t>
            </w: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  <w:shd w:val="clear" w:color="auto" w:fill="00B050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4331A2">
            <w:pPr>
              <w:rPr>
                <w:b/>
              </w:rPr>
            </w:pPr>
            <w:r w:rsidRPr="00F238C2">
              <w:rPr>
                <w:b/>
              </w:rPr>
              <w:t>Types of Bleeding</w:t>
            </w: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  <w:shd w:val="clear" w:color="auto" w:fill="00B050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4331A2">
            <w:pPr>
              <w:rPr>
                <w:b/>
              </w:rPr>
            </w:pPr>
            <w:r w:rsidRPr="00F238C2">
              <w:rPr>
                <w:b/>
              </w:rPr>
              <w:t>Treatment of Bleeding</w:t>
            </w: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  <w:shd w:val="clear" w:color="auto" w:fill="00B050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4331A2">
            <w:pPr>
              <w:rPr>
                <w:b/>
              </w:rPr>
            </w:pPr>
            <w:r w:rsidRPr="00F238C2">
              <w:rPr>
                <w:b/>
              </w:rPr>
              <w:t>Nose Bleed</w:t>
            </w:r>
          </w:p>
        </w:tc>
        <w:tc>
          <w:tcPr>
            <w:tcW w:w="2233" w:type="dxa"/>
            <w:shd w:val="clear" w:color="auto" w:fill="00B050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4331A2">
            <w:pPr>
              <w:rPr>
                <w:b/>
              </w:rPr>
            </w:pPr>
            <w:r w:rsidRPr="00F238C2">
              <w:rPr>
                <w:b/>
              </w:rPr>
              <w:t>Broken or Dislocated Bones</w:t>
            </w: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  <w:shd w:val="clear" w:color="auto" w:fill="00B050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4331A2">
            <w:pPr>
              <w:rPr>
                <w:b/>
              </w:rPr>
            </w:pPr>
            <w:r w:rsidRPr="00F238C2">
              <w:rPr>
                <w:b/>
              </w:rPr>
              <w:t>Serious Head Injuries</w:t>
            </w:r>
          </w:p>
          <w:p w:rsidR="00CB71FA" w:rsidRPr="00F238C2" w:rsidRDefault="00CB71FA" w:rsidP="004331A2">
            <w:pPr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  <w:shd w:val="clear" w:color="auto" w:fill="00B050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4331A2">
            <w:pPr>
              <w:rPr>
                <w:b/>
              </w:rPr>
            </w:pPr>
            <w:r w:rsidRPr="00F238C2">
              <w:rPr>
                <w:b/>
              </w:rPr>
              <w:t>Burns</w:t>
            </w: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  <w:shd w:val="clear" w:color="auto" w:fill="00B050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4331A2">
            <w:pPr>
              <w:rPr>
                <w:b/>
              </w:rPr>
            </w:pPr>
            <w:r w:rsidRPr="00F238C2">
              <w:rPr>
                <w:b/>
              </w:rPr>
              <w:t>Poisoning</w:t>
            </w:r>
          </w:p>
        </w:tc>
        <w:tc>
          <w:tcPr>
            <w:tcW w:w="2233" w:type="dxa"/>
            <w:shd w:val="clear" w:color="auto" w:fill="00B050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4331A2">
            <w:pPr>
              <w:rPr>
                <w:b/>
              </w:rPr>
            </w:pPr>
            <w:r w:rsidRPr="00F238C2">
              <w:rPr>
                <w:b/>
              </w:rPr>
              <w:t>Croup</w:t>
            </w:r>
          </w:p>
        </w:tc>
        <w:tc>
          <w:tcPr>
            <w:tcW w:w="2233" w:type="dxa"/>
            <w:shd w:val="clear" w:color="auto" w:fill="00B050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4331A2">
            <w:pPr>
              <w:rPr>
                <w:b/>
              </w:rPr>
            </w:pPr>
            <w:r w:rsidRPr="00F238C2">
              <w:rPr>
                <w:b/>
              </w:rPr>
              <w:lastRenderedPageBreak/>
              <w:t>Meningitis</w:t>
            </w: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  <w:shd w:val="clear" w:color="auto" w:fill="00B050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4331A2">
            <w:pPr>
              <w:rPr>
                <w:b/>
              </w:rPr>
            </w:pPr>
            <w:r w:rsidRPr="00F238C2">
              <w:rPr>
                <w:b/>
              </w:rPr>
              <w:t>Extremes of Body Temperature</w:t>
            </w:r>
          </w:p>
        </w:tc>
        <w:tc>
          <w:tcPr>
            <w:tcW w:w="2233" w:type="dxa"/>
            <w:shd w:val="clear" w:color="auto" w:fill="00B050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4331A2">
            <w:pPr>
              <w:rPr>
                <w:b/>
              </w:rPr>
            </w:pPr>
            <w:r w:rsidRPr="00F238C2">
              <w:rPr>
                <w:b/>
              </w:rPr>
              <w:t>Febrile Convulsions</w:t>
            </w: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  <w:shd w:val="clear" w:color="auto" w:fill="00B050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4331A2">
            <w:pPr>
              <w:rPr>
                <w:b/>
              </w:rPr>
            </w:pPr>
            <w:r w:rsidRPr="00F238C2">
              <w:rPr>
                <w:b/>
              </w:rPr>
              <w:t>Seizures/Epilepsy (EMERGENCY)</w:t>
            </w: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  <w:shd w:val="clear" w:color="auto" w:fill="00B050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4331A2">
            <w:pPr>
              <w:rPr>
                <w:b/>
              </w:rPr>
            </w:pPr>
            <w:r w:rsidRPr="00F238C2">
              <w:rPr>
                <w:b/>
              </w:rPr>
              <w:t>Choking (EMERGENCY)</w:t>
            </w:r>
          </w:p>
        </w:tc>
        <w:tc>
          <w:tcPr>
            <w:tcW w:w="2233" w:type="dxa"/>
            <w:shd w:val="clear" w:color="auto" w:fill="00B050"/>
          </w:tcPr>
          <w:p w:rsidR="00CB71FA" w:rsidRDefault="00CB71FA" w:rsidP="00F238C2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4331A2">
            <w:pPr>
              <w:rPr>
                <w:b/>
                <w:highlight w:val="yellow"/>
              </w:rPr>
            </w:pPr>
            <w:r w:rsidRPr="00F238C2">
              <w:rPr>
                <w:b/>
              </w:rPr>
              <w:t>Unconscious Child (EMERGENCY)</w:t>
            </w: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  <w:shd w:val="clear" w:color="auto" w:fill="00B050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4331A2">
            <w:pPr>
              <w:rPr>
                <w:b/>
                <w:highlight w:val="yellow"/>
              </w:rPr>
            </w:pPr>
            <w:r w:rsidRPr="00F238C2">
              <w:rPr>
                <w:b/>
              </w:rPr>
              <w:t>Treatment of Bleeding (EMERGENCY)</w:t>
            </w: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  <w:shd w:val="clear" w:color="auto" w:fill="00B050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4331A2">
            <w:pPr>
              <w:rPr>
                <w:b/>
              </w:rPr>
            </w:pPr>
            <w:r w:rsidRPr="00F238C2">
              <w:rPr>
                <w:b/>
              </w:rPr>
              <w:t>Allergic Reaction (EMERGENCY)</w:t>
            </w:r>
          </w:p>
          <w:p w:rsidR="00CB71FA" w:rsidRPr="00F238C2" w:rsidRDefault="00CB71FA" w:rsidP="004331A2">
            <w:pPr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  <w:shd w:val="clear" w:color="auto" w:fill="00B050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4331A2">
            <w:pPr>
              <w:rPr>
                <w:b/>
                <w:highlight w:val="yellow"/>
              </w:rPr>
            </w:pPr>
            <w:r w:rsidRPr="00F238C2">
              <w:rPr>
                <w:b/>
              </w:rPr>
              <w:t>Asthma (EMERGENCY)</w:t>
            </w: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  <w:shd w:val="clear" w:color="auto" w:fill="00B050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4331A2">
            <w:pPr>
              <w:rPr>
                <w:b/>
                <w:highlight w:val="yellow"/>
              </w:rPr>
            </w:pPr>
            <w:r w:rsidRPr="00F238C2">
              <w:rPr>
                <w:b/>
              </w:rPr>
              <w:t>Croup (EMERGENCY)</w:t>
            </w:r>
          </w:p>
        </w:tc>
        <w:tc>
          <w:tcPr>
            <w:tcW w:w="2233" w:type="dxa"/>
            <w:shd w:val="clear" w:color="auto" w:fill="00B050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  <w:r w:rsidRPr="00F238C2">
              <w:rPr>
                <w:b/>
              </w:rPr>
              <w:t>Meningitis (EMERGENCY)</w:t>
            </w: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  <w:shd w:val="clear" w:color="auto" w:fill="00B050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4331A2" w:rsidP="00B07D4C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2129" w:type="dxa"/>
          </w:tcPr>
          <w:p w:rsidR="00CB71FA" w:rsidRDefault="004331A2" w:rsidP="00B07D4C">
            <w:pPr>
              <w:pStyle w:val="ListParagraph"/>
              <w:ind w:left="0"/>
            </w:pPr>
            <w:r>
              <w:t>8</w:t>
            </w: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  <w:r>
              <w:t>8</w:t>
            </w: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  <w:tr w:rsidR="004331A2" w:rsidTr="004331A2">
        <w:tc>
          <w:tcPr>
            <w:tcW w:w="2082" w:type="dxa"/>
          </w:tcPr>
          <w:p w:rsidR="00CB71FA" w:rsidRPr="00F238C2" w:rsidRDefault="00CB71FA" w:rsidP="00B07D4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33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129" w:type="dxa"/>
          </w:tcPr>
          <w:p w:rsidR="00CB71FA" w:rsidRDefault="00CB71FA" w:rsidP="00B07D4C">
            <w:pPr>
              <w:pStyle w:val="ListParagraph"/>
              <w:ind w:left="0"/>
            </w:pPr>
          </w:p>
        </w:tc>
        <w:tc>
          <w:tcPr>
            <w:tcW w:w="2078" w:type="dxa"/>
          </w:tcPr>
          <w:p w:rsidR="00CB71FA" w:rsidRDefault="00CB71FA" w:rsidP="00B07D4C">
            <w:pPr>
              <w:pStyle w:val="ListParagraph"/>
              <w:ind w:left="0"/>
            </w:pPr>
          </w:p>
        </w:tc>
      </w:tr>
    </w:tbl>
    <w:p w:rsidR="003A6B8D" w:rsidRDefault="003A6B8D" w:rsidP="00B07D4C">
      <w:pPr>
        <w:pStyle w:val="ListParagraph"/>
      </w:pPr>
    </w:p>
    <w:p w:rsidR="003A6B8D" w:rsidRPr="0052735B" w:rsidRDefault="003A6B8D" w:rsidP="003A6B8D"/>
    <w:sectPr w:rsidR="003A6B8D" w:rsidRPr="005273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B73C8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113C4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A32AD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23AFA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A599C"/>
    <w:multiLevelType w:val="hybridMultilevel"/>
    <w:tmpl w:val="0FCA1E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877F89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DD2B3F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E5383F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4F6E37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B258DC"/>
    <w:multiLevelType w:val="hybridMultilevel"/>
    <w:tmpl w:val="851E38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4410CE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4A0F75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DF549B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207C4A"/>
    <w:multiLevelType w:val="hybridMultilevel"/>
    <w:tmpl w:val="138887C2"/>
    <w:lvl w:ilvl="0" w:tplc="F0B853C4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4E67D8F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01764F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0F5ECB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3320B9"/>
    <w:multiLevelType w:val="hybridMultilevel"/>
    <w:tmpl w:val="02A23EA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B4D0643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3F2C4F"/>
    <w:multiLevelType w:val="hybridMultilevel"/>
    <w:tmpl w:val="027242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6464A2"/>
    <w:multiLevelType w:val="hybridMultilevel"/>
    <w:tmpl w:val="6A3C0FC4"/>
    <w:lvl w:ilvl="0" w:tplc="F0B853C4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DAA0FD4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622A6D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0B166B"/>
    <w:multiLevelType w:val="hybridMultilevel"/>
    <w:tmpl w:val="B212D8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F562B8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5E239F"/>
    <w:multiLevelType w:val="hybridMultilevel"/>
    <w:tmpl w:val="A4F27A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BD5066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5934CF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F300E3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9C1EB6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083E68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9"/>
  </w:num>
  <w:num w:numId="3">
    <w:abstractNumId w:val="23"/>
  </w:num>
  <w:num w:numId="4">
    <w:abstractNumId w:val="20"/>
  </w:num>
  <w:num w:numId="5">
    <w:abstractNumId w:val="19"/>
  </w:num>
  <w:num w:numId="6">
    <w:abstractNumId w:val="13"/>
  </w:num>
  <w:num w:numId="7">
    <w:abstractNumId w:val="4"/>
  </w:num>
  <w:num w:numId="8">
    <w:abstractNumId w:val="0"/>
  </w:num>
  <w:num w:numId="9">
    <w:abstractNumId w:val="17"/>
  </w:num>
  <w:num w:numId="10">
    <w:abstractNumId w:val="1"/>
  </w:num>
  <w:num w:numId="11">
    <w:abstractNumId w:val="29"/>
  </w:num>
  <w:num w:numId="12">
    <w:abstractNumId w:val="7"/>
  </w:num>
  <w:num w:numId="13">
    <w:abstractNumId w:val="14"/>
  </w:num>
  <w:num w:numId="14">
    <w:abstractNumId w:val="2"/>
  </w:num>
  <w:num w:numId="15">
    <w:abstractNumId w:val="27"/>
  </w:num>
  <w:num w:numId="16">
    <w:abstractNumId w:val="15"/>
  </w:num>
  <w:num w:numId="17">
    <w:abstractNumId w:val="16"/>
  </w:num>
  <w:num w:numId="18">
    <w:abstractNumId w:val="21"/>
  </w:num>
  <w:num w:numId="19">
    <w:abstractNumId w:val="30"/>
  </w:num>
  <w:num w:numId="20">
    <w:abstractNumId w:val="5"/>
  </w:num>
  <w:num w:numId="21">
    <w:abstractNumId w:val="12"/>
  </w:num>
  <w:num w:numId="22">
    <w:abstractNumId w:val="10"/>
  </w:num>
  <w:num w:numId="23">
    <w:abstractNumId w:val="11"/>
  </w:num>
  <w:num w:numId="24">
    <w:abstractNumId w:val="8"/>
  </w:num>
  <w:num w:numId="25">
    <w:abstractNumId w:val="6"/>
  </w:num>
  <w:num w:numId="26">
    <w:abstractNumId w:val="26"/>
  </w:num>
  <w:num w:numId="27">
    <w:abstractNumId w:val="24"/>
  </w:num>
  <w:num w:numId="28">
    <w:abstractNumId w:val="28"/>
  </w:num>
  <w:num w:numId="29">
    <w:abstractNumId w:val="18"/>
  </w:num>
  <w:num w:numId="30">
    <w:abstractNumId w:val="3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35B"/>
    <w:rsid w:val="003A6B8D"/>
    <w:rsid w:val="004331A2"/>
    <w:rsid w:val="0052735B"/>
    <w:rsid w:val="00AB16A2"/>
    <w:rsid w:val="00B07D4C"/>
    <w:rsid w:val="00CB71FA"/>
    <w:rsid w:val="00D57B99"/>
    <w:rsid w:val="00E6209E"/>
    <w:rsid w:val="00F23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3F22A"/>
  <w15:chartTrackingRefBased/>
  <w15:docId w15:val="{18C73FB1-BC7B-4314-948D-015F09DE5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3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35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2735B"/>
    <w:pPr>
      <w:ind w:left="720"/>
      <w:contextualSpacing/>
    </w:pPr>
  </w:style>
  <w:style w:type="table" w:styleId="TableGrid">
    <w:name w:val="Table Grid"/>
    <w:basedOn w:val="TableNormal"/>
    <w:uiPriority w:val="59"/>
    <w:rsid w:val="00CB71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46637AF1</Template>
  <TotalTime>101</TotalTime>
  <Pages>4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Campus Suffolk</Company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Turner (s188119)</dc:creator>
  <cp:keywords/>
  <dc:description/>
  <cp:lastModifiedBy>Sean Turner (s188119)</cp:lastModifiedBy>
  <cp:revision>1</cp:revision>
  <dcterms:created xsi:type="dcterms:W3CDTF">2019-10-21T14:02:00Z</dcterms:created>
  <dcterms:modified xsi:type="dcterms:W3CDTF">2019-10-21T15:43:00Z</dcterms:modified>
</cp:coreProperties>
</file>